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  <w:lang w:val="en-AU"/>
        </w:rPr>
        <w:id w:val="-426502968"/>
        <w:docPartObj>
          <w:docPartGallery w:val="Cover Pages"/>
          <w:docPartUnique/>
        </w:docPartObj>
      </w:sdtPr>
      <w:sdtEndPr>
        <w:rPr>
          <w:rFonts w:eastAsiaTheme="majorEastAsia"/>
          <w:sz w:val="26"/>
          <w:szCs w:val="26"/>
        </w:rPr>
      </w:sdtEndPr>
      <w:sdtContent>
        <w:p w:rsidR="008B0E56" w:rsidRDefault="00355B23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86250" cy="204787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86250" cy="2047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27E9" w:rsidRPr="00355B23" w:rsidRDefault="005727E9" w:rsidP="00355B23">
                                <w:pPr>
                                  <w:spacing w:after="0" w:line="240" w:lineRule="auto"/>
                                  <w:textAlignment w:val="baseline"/>
                                  <w:rPr>
                                    <w:rFonts w:ascii="Segoe UI" w:eastAsia="Times New Roman" w:hAnsi="Segoe UI" w:cs="Segoe UI"/>
                                    <w:sz w:val="72"/>
                                    <w:szCs w:val="72"/>
                                    <w:lang w:eastAsia="zh-CN"/>
                                  </w:rPr>
                                </w:pPr>
                                <w:r w:rsidRPr="00355B23">
                                  <w:rPr>
                                    <w:rFonts w:ascii="Calibri Light" w:eastAsia="Times New Roman" w:hAnsi="Calibri Light" w:cs="Calibri Light"/>
                                    <w:sz w:val="72"/>
                                    <w:szCs w:val="72"/>
                                    <w:lang w:val="en-US" w:eastAsia="zh-CN"/>
                                  </w:rPr>
                                  <w:t>Software Development Testing Plan</w:t>
                                </w:r>
                                <w:r w:rsidRPr="00355B23">
                                  <w:rPr>
                                    <w:rFonts w:ascii="Calibri Light" w:eastAsia="Times New Roman" w:hAnsi="Calibri Light" w:cs="Calibri Light"/>
                                    <w:sz w:val="72"/>
                                    <w:szCs w:val="72"/>
                                    <w:lang w:eastAsia="zh-CN"/>
                                  </w:rPr>
                                  <w:t> </w:t>
                                </w:r>
                              </w:p>
                              <w:p w:rsidR="005727E9" w:rsidRDefault="00AD334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27E9">
                                      <w:rPr>
                                        <w:sz w:val="36"/>
                                        <w:szCs w:val="36"/>
                                      </w:rPr>
                                      <w:t>Rapid Application Development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0;width:337.5pt;height:161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" filled="f" stroked="f" strokeweight=".5pt">
                    <v:textbox inset="0,0,0,0">
                      <w:txbxContent>
                        <w:p w:rsidR="005727E9" w:rsidRPr="00355B23" w:rsidRDefault="005727E9" w:rsidP="00355B23">
                          <w:pPr>
                            <w:spacing w:after="0" w:line="240" w:lineRule="auto"/>
                            <w:textAlignment w:val="baseline"/>
                            <w:rPr>
                              <w:rFonts w:ascii="Segoe UI" w:eastAsia="Times New Roman" w:hAnsi="Segoe UI" w:cs="Segoe UI"/>
                              <w:sz w:val="72"/>
                              <w:szCs w:val="72"/>
                              <w:lang w:eastAsia="zh-CN"/>
                            </w:rPr>
                          </w:pPr>
                          <w:r w:rsidRPr="00355B23">
                            <w:rPr>
                              <w:rFonts w:ascii="Calibri Light" w:eastAsia="Times New Roman" w:hAnsi="Calibri Light" w:cs="Calibri Light"/>
                              <w:sz w:val="72"/>
                              <w:szCs w:val="72"/>
                              <w:lang w:val="en-US" w:eastAsia="zh-CN"/>
                            </w:rPr>
                            <w:t>Software Development Testing Plan</w:t>
                          </w:r>
                          <w:r w:rsidRPr="00355B23">
                            <w:rPr>
                              <w:rFonts w:ascii="Calibri Light" w:eastAsia="Times New Roman" w:hAnsi="Calibri Light" w:cs="Calibri Light"/>
                              <w:sz w:val="72"/>
                              <w:szCs w:val="72"/>
                              <w:lang w:eastAsia="zh-CN"/>
                            </w:rPr>
                            <w:t> </w:t>
                          </w:r>
                        </w:p>
                        <w:p w:rsidR="005727E9" w:rsidRDefault="00AD334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727E9">
                                <w:rPr>
                                  <w:sz w:val="36"/>
                                  <w:szCs w:val="36"/>
                                </w:rPr>
                                <w:t>Rapid Application Development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B0E5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7E9" w:rsidRPr="00355B23" w:rsidRDefault="005727E9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AU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AU"/>
                                    </w:rPr>
                                    <w:t>9/11/2019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S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fbS7xlkk&#10;AACHBAEADgAAAAAAAAAAAAAAAAAuAgAAZHJzL2Uyb0RvYy54bWxQSwECLQAUAAYACAAAACEAT/eV&#10;Mt0AAAAGAQAADwAAAAAAAAAAAAAAAACzJgAAZHJzL2Rvd25yZXYueG1sUEsFBgAAAAAEAAQA8wAA&#10;AL0nAAAAAA=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:rsidR="005727E9" w:rsidRPr="00355B23" w:rsidRDefault="005727E9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AU"/>
                              </w:rPr>
                              <w:t>9/11/2019</w:t>
                            </w: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8B0E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27E9" w:rsidRDefault="00AD334E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727E9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ACME Entertainment Pty Ltd</w:t>
                                    </w:r>
                                  </w:sdtContent>
                                </w:sdt>
                              </w:p>
                              <w:p w:rsidR="005727E9" w:rsidRPr="00355B23" w:rsidRDefault="00AD334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AU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727E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SOUTH METROPOLITAN TAFE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EDEEOX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727E9" w:rsidRDefault="00AD334E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727E9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ACME Entertainment Pty Ltd</w:t>
                              </w:r>
                            </w:sdtContent>
                          </w:sdt>
                        </w:p>
                        <w:p w:rsidR="005727E9" w:rsidRPr="00355B23" w:rsidRDefault="00AD334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AU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727E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SOUTH METROPOLITAN TAFE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0E56" w:rsidRDefault="008B0E56">
          <w:pPr>
            <w:sectPr w:rsidR="008B0E56" w:rsidSect="008B0E56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AU"/>
            </w:rPr>
            <w:id w:val="-128087109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355B23" w:rsidRDefault="00355B23">
              <w:pPr>
                <w:pStyle w:val="TOCHeading"/>
              </w:pPr>
              <w:r>
                <w:t>Table of Contents</w:t>
              </w:r>
            </w:p>
            <w:p w:rsidR="0038743F" w:rsidRDefault="00355B23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4316408" w:history="1">
                <w:r w:rsidR="0038743F" w:rsidRPr="006D3016">
                  <w:rPr>
                    <w:rStyle w:val="Hyperlink"/>
                    <w:noProof/>
                    <w:lang w:val="en-US" w:eastAsia="zh-CN"/>
                  </w:rPr>
                  <w:t>Overview</w:t>
                </w:r>
                <w:r w:rsidR="0038743F">
                  <w:rPr>
                    <w:noProof/>
                    <w:webHidden/>
                  </w:rPr>
                  <w:tab/>
                </w:r>
                <w:r w:rsidR="0038743F">
                  <w:rPr>
                    <w:noProof/>
                    <w:webHidden/>
                  </w:rPr>
                  <w:fldChar w:fldCharType="begin"/>
                </w:r>
                <w:r w:rsidR="0038743F">
                  <w:rPr>
                    <w:noProof/>
                    <w:webHidden/>
                  </w:rPr>
                  <w:instrText xml:space="preserve"> PAGEREF _Toc24316408 \h </w:instrText>
                </w:r>
                <w:r w:rsidR="0038743F">
                  <w:rPr>
                    <w:noProof/>
                    <w:webHidden/>
                  </w:rPr>
                </w:r>
                <w:r w:rsidR="0038743F">
                  <w:rPr>
                    <w:noProof/>
                    <w:webHidden/>
                  </w:rPr>
                  <w:fldChar w:fldCharType="separate"/>
                </w:r>
                <w:r w:rsidR="0038743F">
                  <w:rPr>
                    <w:noProof/>
                    <w:webHidden/>
                  </w:rPr>
                  <w:t>2</w:t>
                </w:r>
                <w:r w:rsidR="0038743F"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09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Functional and Regression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0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GUI and Usability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1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Accessibility 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2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Compatibility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3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Performance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4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Installation / Configuration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5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System Integration Testing (SIT)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6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Security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7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Internationalization / Localization Testing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8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User Acceptance Testing (UAT)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19" w:history="1">
                <w:r w:rsidRPr="006D3016">
                  <w:rPr>
                    <w:rStyle w:val="Hyperlink"/>
                    <w:noProof/>
                    <w:lang w:val="en-US" w:eastAsia="zh-CN"/>
                  </w:rPr>
                  <w:t>Testing Table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20" w:history="1">
                <w:r w:rsidRPr="006D3016">
                  <w:rPr>
                    <w:rStyle w:val="Hyperlink"/>
                    <w:noProof/>
                  </w:rPr>
                  <w:t>Screenshot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21" w:history="1">
                <w:r w:rsidRPr="006D3016">
                  <w:rPr>
                    <w:rStyle w:val="Hyperlink"/>
                    <w:noProof/>
                  </w:rPr>
                  <w:t>Bibliography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8743F" w:rsidRDefault="0038743F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zh-CN"/>
                </w:rPr>
              </w:pPr>
              <w:hyperlink w:anchor="_Toc24316422" w:history="1">
                <w:r w:rsidRPr="006D3016">
                  <w:rPr>
                    <w:rStyle w:val="Hyperlink"/>
                    <w:noProof/>
                  </w:rPr>
                  <w:t>Glossary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_Toc24316422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5B23" w:rsidRDefault="00355B2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FD06F9" w:rsidRDefault="00FD06F9">
          <w:pPr>
            <w:rPr>
              <w:b/>
              <w:bCs/>
              <w:noProof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bookmarkStart w:id="0" w:name="_GoBack"/>
          <w:bookmarkEnd w:id="0"/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Pr="00355B23" w:rsidRDefault="00806C55" w:rsidP="00355B23">
          <w:pPr>
            <w:pStyle w:val="Heading1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1" w:name="_Toc24316408"/>
          <w:r>
            <w:rPr>
              <w:lang w:val="en-US" w:eastAsia="zh-CN"/>
            </w:rPr>
            <w:t>O</w:t>
          </w:r>
          <w:r w:rsidR="00355B23" w:rsidRPr="00355B23">
            <w:rPr>
              <w:lang w:val="en-US" w:eastAsia="zh-CN"/>
            </w:rPr>
            <w:t>verview</w:t>
          </w:r>
          <w:bookmarkEnd w:id="1"/>
          <w:r w:rsidR="00355B23" w:rsidRPr="00355B23">
            <w:rPr>
              <w:lang w:val="en-US" w:eastAsia="zh-CN"/>
            </w:rPr>
            <w:t> </w:t>
          </w:r>
        </w:p>
        <w:p w:rsidR="00DA7166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355B23">
            <w:rPr>
              <w:rFonts w:eastAsia="Times New Roman" w:cstheme="minorHAnsi"/>
              <w:lang w:val="en-US" w:eastAsia="zh-CN"/>
            </w:rPr>
            <w:t xml:space="preserve">This Software Development Testing Plan (SDTP) is used to </w:t>
          </w:r>
          <w:r w:rsidR="002D28CB">
            <w:rPr>
              <w:rFonts w:eastAsia="Times New Roman" w:cstheme="minorHAnsi"/>
              <w:lang w:val="en-US" w:eastAsia="zh-CN"/>
            </w:rPr>
            <w:t>test out</w:t>
          </w:r>
          <w:r w:rsidRPr="00355B23">
            <w:rPr>
              <w:rFonts w:eastAsia="Times New Roman" w:cstheme="minorHAnsi"/>
              <w:lang w:val="en-US" w:eastAsia="zh-CN"/>
            </w:rPr>
            <w:t xml:space="preserve"> the features </w:t>
          </w:r>
          <w:r w:rsidR="002D28CB">
            <w:rPr>
              <w:rFonts w:eastAsia="Times New Roman" w:cstheme="minorHAnsi"/>
              <w:lang w:val="en-US" w:eastAsia="zh-CN"/>
            </w:rPr>
            <w:t xml:space="preserve">and functionality </w:t>
          </w:r>
          <w:r w:rsidRPr="00355B23">
            <w:rPr>
              <w:rFonts w:eastAsia="Times New Roman" w:cstheme="minorHAnsi"/>
              <w:lang w:val="en-US" w:eastAsia="zh-CN"/>
            </w:rPr>
            <w:t>of the Responsive Design</w:t>
          </w:r>
          <w:r w:rsidR="0099301C">
            <w:rPr>
              <w:rFonts w:eastAsia="Times New Roman" w:cstheme="minorHAnsi"/>
              <w:lang w:val="en-US" w:eastAsia="zh-CN"/>
            </w:rPr>
            <w:t xml:space="preserve"> website</w:t>
          </w:r>
          <w:r w:rsidRPr="00355B23">
            <w:rPr>
              <w:rFonts w:eastAsia="Times New Roman" w:cstheme="minorHAnsi"/>
              <w:lang w:val="en-US" w:eastAsia="zh-CN"/>
            </w:rPr>
            <w:t xml:space="preserve"> </w:t>
          </w:r>
          <w:r w:rsidR="002D28CB">
            <w:rPr>
              <w:rFonts w:eastAsia="Times New Roman" w:cstheme="minorHAnsi"/>
              <w:lang w:val="en-US" w:eastAsia="zh-CN"/>
            </w:rPr>
            <w:t>according to the CITE Quality Assurance as below:</w:t>
          </w:r>
        </w:p>
        <w:p w:rsidR="002D28CB" w:rsidRPr="00355B23" w:rsidRDefault="002D28CB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2" w:name="_Toc24316409"/>
          <w:r w:rsidRPr="00355B23">
            <w:rPr>
              <w:lang w:val="en-US" w:eastAsia="zh-CN"/>
            </w:rPr>
            <w:t>Functional and Regression Testing</w:t>
          </w:r>
          <w:bookmarkEnd w:id="2"/>
          <w:r w:rsidRPr="00355B23">
            <w:rPr>
              <w:lang w:val="en-US" w:eastAsia="zh-CN"/>
            </w:rPr>
            <w:t>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Functional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performed to ensure all functionalities of an application is working as expected</w:t>
          </w:r>
          <w:r w:rsidR="009A3881">
            <w:rPr>
              <w:rFonts w:eastAsia="Times New Roman" w:cstheme="minorHAnsi"/>
              <w:lang w:val="en-US" w:eastAsia="zh-CN"/>
            </w:rPr>
            <w:t>.</w:t>
          </w:r>
        </w:p>
        <w:p w:rsidR="00355B23" w:rsidRDefault="00355B23" w:rsidP="00215F74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Regression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performed once a build is released to check the existing functionality. </w:t>
          </w:r>
          <w:sdt>
            <w:sdtPr>
              <w:rPr>
                <w:rFonts w:eastAsia="Times New Roman" w:cstheme="minorHAnsi"/>
                <w:lang w:val="en-US" w:eastAsia="zh-CN"/>
              </w:rPr>
              <w:id w:val="563991066"/>
              <w:citation/>
            </w:sdtPr>
            <w:sdtContent>
              <w:r w:rsidR="00215F74">
                <w:rPr>
                  <w:rFonts w:eastAsia="Times New Roman" w:cstheme="minorHAnsi"/>
                  <w:lang w:val="en-US" w:eastAsia="zh-CN"/>
                </w:rPr>
                <w:fldChar w:fldCharType="begin"/>
              </w:r>
              <w:r w:rsidR="00215F74">
                <w:rPr>
                  <w:rFonts w:eastAsia="Times New Roman" w:cstheme="minorHAnsi"/>
                  <w:lang w:val="en-US" w:eastAsia="zh-CN"/>
                </w:rPr>
                <w:instrText xml:space="preserve"> CITATION 360 \l 1033 </w:instrText>
              </w:r>
              <w:r w:rsidR="00215F74">
                <w:rPr>
                  <w:rFonts w:eastAsia="Times New Roman" w:cstheme="minorHAnsi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(360 Logica, n.d.)</w:t>
              </w:r>
              <w:r w:rsidR="00215F74">
                <w:rPr>
                  <w:rFonts w:eastAsia="Times New Roman" w:cstheme="minorHAnsi"/>
                  <w:lang w:val="en-US" w:eastAsia="zh-CN"/>
                </w:rPr>
                <w:fldChar w:fldCharType="end"/>
              </w:r>
            </w:sdtContent>
          </w:sdt>
        </w:p>
        <w:p w:rsidR="00215F74" w:rsidRPr="00355B23" w:rsidRDefault="00215F74" w:rsidP="00215F74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3" w:name="_Toc24316410"/>
          <w:r w:rsidRPr="00355B23">
            <w:rPr>
              <w:lang w:val="en-US" w:eastAsia="zh-CN"/>
            </w:rPr>
            <w:t>GUI and Usability Testing</w:t>
          </w:r>
          <w:bookmarkEnd w:id="3"/>
          <w:r w:rsidRPr="00355B23">
            <w:rPr>
              <w:lang w:val="en-US" w:eastAsia="zh-CN"/>
            </w:rPr>
            <w:t>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Usability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focused on the end user and checks the impressions of the application usage.  </w:t>
          </w:r>
        </w:p>
        <w:p w:rsid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GUI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performed on various platforms in order to check the look and feel of the application</w:t>
          </w:r>
          <w:r w:rsidR="00215F74">
            <w:rPr>
              <w:rFonts w:eastAsia="Times New Roman" w:cstheme="minorHAnsi"/>
              <w:lang w:val="en-US" w:eastAsia="zh-CN"/>
            </w:rPr>
            <w:t>.</w:t>
          </w:r>
        </w:p>
        <w:p w:rsidR="00215F74" w:rsidRPr="00355B23" w:rsidRDefault="00215F74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-695068402"/>
              <w:citation/>
            </w:sdtPr>
            <w:sdtContent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eastAsia="Times New Roman" w:cstheme="minorHAnsi"/>
                  <w:lang w:val="en-US" w:eastAsia="zh-CN"/>
                </w:rPr>
                <w:instrText xml:space="preserve"> CITATION Pro \l 1033 </w:instrTex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(Professional QA, n.d.)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color w:val="2F5496"/>
              <w:sz w:val="18"/>
              <w:szCs w:val="18"/>
              <w:lang w:val="en-US" w:eastAsia="zh-CN"/>
            </w:rPr>
          </w:pPr>
          <w:bookmarkStart w:id="4" w:name="_Toc24316411"/>
          <w:r w:rsidRPr="00355B23">
            <w:rPr>
              <w:rStyle w:val="Heading2Char"/>
              <w:lang w:val="en-US" w:eastAsia="zh-CN"/>
            </w:rPr>
            <w:t>Accessibility Testing</w:t>
          </w:r>
          <w:bookmarkEnd w:id="4"/>
        </w:p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P</w:t>
          </w:r>
          <w:r w:rsidR="00355B23" w:rsidRPr="00355B23">
            <w:rPr>
              <w:rFonts w:eastAsia="Times New Roman" w:cstheme="minorHAnsi"/>
              <w:lang w:val="en-US" w:eastAsia="zh-CN"/>
            </w:rPr>
            <w:t>erformed to ensure that the application being tested is usable by people with disabilities like hearing, color blindness, old age and other disadvantaged groups</w:t>
          </w:r>
          <w:r w:rsidR="00215F74">
            <w:rPr>
              <w:rFonts w:eastAsia="Times New Roman" w:cstheme="minorHAnsi"/>
              <w:lang w:val="en-US" w:eastAsia="zh-CN"/>
            </w:rPr>
            <w:t>.</w:t>
          </w:r>
        </w:p>
        <w:p w:rsidR="00215F74" w:rsidRPr="00355B23" w:rsidRDefault="00215F74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1718547745"/>
              <w:citation/>
            </w:sdtPr>
            <w:sdtContent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eastAsia="Times New Roman" w:cstheme="minorHAnsi"/>
                  <w:lang w:val="en-US" w:eastAsia="zh-CN"/>
                </w:rPr>
                <w:instrText xml:space="preserve"> CITATION Gur \l 1033 </w:instrTex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(Guru 99, n.d.)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5" w:name="_Toc24316412"/>
          <w:r w:rsidRPr="00355B23">
            <w:rPr>
              <w:lang w:val="en-US" w:eastAsia="zh-CN"/>
            </w:rPr>
            <w:t>Compatibility Testing</w:t>
          </w:r>
          <w:bookmarkEnd w:id="5"/>
        </w:p>
        <w:p w:rsidR="00355B23" w:rsidRDefault="00DA7166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>
            <w:rPr>
              <w:rFonts w:ascii="Calibri" w:eastAsia="Times New Roman" w:hAnsi="Calibri" w:cs="Calibri"/>
              <w:lang w:val="en-US" w:eastAsia="zh-CN"/>
            </w:rPr>
            <w:t>C</w:t>
          </w:r>
          <w:r w:rsidR="00355B23" w:rsidRPr="00355B23">
            <w:rPr>
              <w:rFonts w:eastAsia="Times New Roman" w:cstheme="minorHAnsi"/>
              <w:lang w:val="en-US" w:eastAsia="zh-CN"/>
            </w:rPr>
            <w:t xml:space="preserve">heck whether </w:t>
          </w:r>
          <w:r w:rsidR="009A3881">
            <w:rPr>
              <w:rFonts w:eastAsia="Times New Roman" w:cstheme="minorHAnsi"/>
              <w:lang w:val="en-US" w:eastAsia="zh-CN"/>
            </w:rPr>
            <w:t>the</w:t>
          </w:r>
          <w:r w:rsidR="00355B23" w:rsidRPr="00355B23">
            <w:rPr>
              <w:rFonts w:eastAsia="Times New Roman" w:cstheme="minorHAnsi"/>
              <w:lang w:val="en-US" w:eastAsia="zh-CN"/>
            </w:rPr>
            <w:t xml:space="preserve"> software </w:t>
          </w:r>
          <w:proofErr w:type="gramStart"/>
          <w:r w:rsidR="00355B23" w:rsidRPr="00355B23">
            <w:rPr>
              <w:rFonts w:eastAsia="Times New Roman" w:cstheme="minorHAnsi"/>
              <w:lang w:val="en-US" w:eastAsia="zh-CN"/>
            </w:rPr>
            <w:t>is capable of running</w:t>
          </w:r>
          <w:proofErr w:type="gramEnd"/>
          <w:r w:rsidR="00355B23" w:rsidRPr="00355B23">
            <w:rPr>
              <w:rFonts w:eastAsia="Times New Roman" w:cstheme="minorHAnsi"/>
              <w:lang w:val="en-US" w:eastAsia="zh-CN"/>
            </w:rPr>
            <w:t> on different hardware, operating systems, applications, network environments or Mobile devices</w:t>
          </w:r>
          <w:r w:rsidR="00355B23" w:rsidRPr="00355B23">
            <w:rPr>
              <w:rFonts w:ascii="Calibri" w:eastAsia="Times New Roman" w:hAnsi="Calibri" w:cs="Calibri"/>
              <w:lang w:val="en-US" w:eastAsia="zh-CN"/>
            </w:rPr>
            <w:t>. </w:t>
          </w:r>
        </w:p>
        <w:p w:rsidR="00215F74" w:rsidRPr="00355B23" w:rsidRDefault="00215F74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1375508646"/>
              <w:citation/>
            </w:sdtPr>
            <w:sdtContent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ascii="Calibri" w:eastAsia="Times New Roman" w:hAnsi="Calibri" w:cs="Calibri"/>
                  <w:lang w:val="en-US" w:eastAsia="zh-CN"/>
                </w:rPr>
                <w:instrText xml:space="preserve"> CITATION Gur1 \l 1033 </w:instrTex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Calibri" w:eastAsia="Times New Roman" w:hAnsi="Calibri" w:cs="Calibri"/>
                  <w:noProof/>
                  <w:lang w:val="en-US" w:eastAsia="zh-CN"/>
                </w:rPr>
                <w:t>(Guru 99, n.d.)</w: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6" w:name="_Toc24316413"/>
          <w:r w:rsidRPr="00355B23">
            <w:rPr>
              <w:lang w:val="en-US" w:eastAsia="zh-CN"/>
            </w:rPr>
            <w:t>Performance Testing</w:t>
          </w:r>
          <w:bookmarkEnd w:id="6"/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Performance testing</w:t>
          </w:r>
          <w:r w:rsidRPr="00355B23">
            <w:rPr>
              <w:rFonts w:eastAsia="Times New Roman" w:cstheme="minorHAnsi"/>
              <w:lang w:val="en-US" w:eastAsia="zh-CN"/>
            </w:rPr>
            <w:t xml:space="preserve"> is the process of determining the speed, responsiveness and stability of a computer, network, software program or device under a workload</w:t>
          </w:r>
          <w:r w:rsidRPr="00355B23">
            <w:rPr>
              <w:rFonts w:ascii="Calibri" w:eastAsia="Times New Roman" w:hAnsi="Calibri" w:cs="Calibri"/>
              <w:lang w:val="en-US" w:eastAsia="zh-CN"/>
            </w:rPr>
            <w:t>. </w:t>
          </w:r>
        </w:p>
        <w:p w:rsidR="00215F74" w:rsidRPr="00355B23" w:rsidRDefault="00215F74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435641996"/>
              <w:citation/>
            </w:sdtPr>
            <w:sdtContent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instrText xml:space="preserve"> CITATION Gur2 \l 1033 </w:instrTex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Segoe UI" w:eastAsia="Times New Roman" w:hAnsi="Segoe UI" w:cs="Segoe UI"/>
                  <w:noProof/>
                  <w:sz w:val="18"/>
                  <w:szCs w:val="18"/>
                  <w:lang w:val="en-US" w:eastAsia="zh-CN"/>
                </w:rPr>
                <w:t>(Guru 99, n.d.)</w: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9A3881" w:rsidRPr="00355B23" w:rsidRDefault="009A3881" w:rsidP="009A3881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7" w:name="_Toc24316414"/>
          <w:r w:rsidRPr="00355B23">
            <w:rPr>
              <w:lang w:val="en-US" w:eastAsia="zh-CN"/>
            </w:rPr>
            <w:t>Installation / Configuration Testing</w:t>
          </w:r>
          <w:bookmarkEnd w:id="7"/>
        </w:p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T</w:t>
          </w:r>
          <w:r w:rsidR="00355B23" w:rsidRPr="00355B23">
            <w:rPr>
              <w:rFonts w:eastAsia="Times New Roman" w:cstheme="minorHAnsi"/>
              <w:lang w:val="en-US" w:eastAsia="zh-CN"/>
            </w:rPr>
            <w:t>est the performance of a software product on a machine with different hardware or software configurations namely, operating system, browser, supported drivers</w:t>
          </w:r>
          <w:r w:rsidR="000551BE">
            <w:rPr>
              <w:rFonts w:eastAsia="Times New Roman" w:cstheme="minorHAnsi"/>
              <w:lang w:val="en-US" w:eastAsia="zh-CN"/>
            </w:rPr>
            <w:t>.</w:t>
          </w:r>
        </w:p>
        <w:p w:rsidR="000551BE" w:rsidRPr="00355B23" w:rsidRDefault="000551BE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-1017927831"/>
              <w:citation/>
            </w:sdtPr>
            <w:sdtContent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eastAsia="Times New Roman" w:cstheme="minorHAnsi"/>
                  <w:lang w:val="en-US" w:eastAsia="zh-CN"/>
                </w:rPr>
                <w:instrText xml:space="preserve"> CITATION Gur3 \l 1033 </w:instrTex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(Guru 99, n.d.)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8" w:name="_Hlk24316373"/>
          <w:bookmarkStart w:id="9" w:name="_Toc24316415"/>
          <w:r w:rsidRPr="00355B23">
            <w:rPr>
              <w:lang w:val="en-US" w:eastAsia="zh-CN"/>
            </w:rPr>
            <w:t>System</w:t>
          </w:r>
          <w:r w:rsidR="00EB75B0">
            <w:rPr>
              <w:lang w:val="en-US" w:eastAsia="zh-CN"/>
            </w:rPr>
            <w:t xml:space="preserve"> </w:t>
          </w:r>
          <w:r w:rsidRPr="00355B23">
            <w:rPr>
              <w:lang w:val="en-US" w:eastAsia="zh-CN"/>
            </w:rPr>
            <w:t>Integration Testing</w:t>
          </w:r>
          <w:r w:rsidR="00B04C0D">
            <w:rPr>
              <w:lang w:val="en-US" w:eastAsia="zh-CN"/>
            </w:rPr>
            <w:t xml:space="preserve"> (SIT)</w:t>
          </w:r>
          <w:bookmarkEnd w:id="9"/>
        </w:p>
        <w:bookmarkEnd w:id="8"/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C</w:t>
          </w:r>
          <w:r w:rsidR="00355B23" w:rsidRPr="00355B23">
            <w:rPr>
              <w:rFonts w:eastAsia="Times New Roman" w:cstheme="minorHAnsi"/>
              <w:lang w:val="en-US" w:eastAsia="zh-CN"/>
            </w:rPr>
            <w:t>arried out in an integrated hardware and software environment to verify the behavior of the complete system. It is testing conducted on a complete, integrated system to evaluate the system's compliance with its specified requirement. </w:t>
          </w:r>
        </w:p>
        <w:p w:rsidR="000551BE" w:rsidRPr="00355B23" w:rsidRDefault="000551BE" w:rsidP="00355B23">
          <w:pPr>
            <w:spacing w:after="0" w:line="240" w:lineRule="auto"/>
            <w:textAlignment w:val="baseline"/>
            <w:rPr>
              <w:rFonts w:eastAsia="Times New Roman" w:cstheme="minorHAnsi"/>
              <w:sz w:val="18"/>
              <w:szCs w:val="18"/>
              <w:lang w:val="en-US" w:eastAsia="zh-CN"/>
            </w:rPr>
          </w:pPr>
          <w:sdt>
            <w:sdtPr>
              <w:rPr>
                <w:rFonts w:eastAsia="Times New Roman" w:cstheme="minorHAnsi"/>
                <w:sz w:val="18"/>
                <w:szCs w:val="18"/>
                <w:lang w:val="en-US" w:eastAsia="zh-CN"/>
              </w:rPr>
              <w:id w:val="784619264"/>
              <w:citation/>
            </w:sdtPr>
            <w:sdtContent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instrText xml:space="preserve"> CITATION Wik \l 1033 </w:instrTex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sz w:val="18"/>
                  <w:szCs w:val="18"/>
                  <w:lang w:val="en-US" w:eastAsia="zh-CN"/>
                </w:rPr>
                <w:t>(Wikipedia, n.d.)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10" w:name="_Toc24316416"/>
          <w:r w:rsidRPr="00355B23">
            <w:rPr>
              <w:lang w:val="en-US" w:eastAsia="zh-CN"/>
            </w:rPr>
            <w:lastRenderedPageBreak/>
            <w:t>Security Testing</w:t>
          </w:r>
          <w:bookmarkEnd w:id="10"/>
        </w:p>
        <w:p w:rsidR="00355B23" w:rsidRDefault="00DA7166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E</w:t>
          </w:r>
          <w:r w:rsidR="00355B23" w:rsidRPr="00355B23">
            <w:rPr>
              <w:rFonts w:eastAsia="Times New Roman" w:cstheme="minorHAnsi"/>
              <w:lang w:val="en-US" w:eastAsia="zh-CN"/>
            </w:rPr>
            <w:t>nsures software systems and applications are free from any vulnerabilities, threats, risks that may cause a big loss.</w:t>
          </w:r>
          <w:r w:rsidR="00355B23"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p w:rsidR="000551BE" w:rsidRPr="00355B23" w:rsidRDefault="000551BE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2113547978"/>
              <w:citation/>
            </w:sdtPr>
            <w:sdtContent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instrText xml:space="preserve"> CITATION Gur4 \l 1033 </w:instrTex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Segoe UI" w:eastAsia="Times New Roman" w:hAnsi="Segoe UI" w:cs="Segoe UI"/>
                  <w:noProof/>
                  <w:sz w:val="18"/>
                  <w:szCs w:val="18"/>
                  <w:lang w:val="en-US" w:eastAsia="zh-CN"/>
                </w:rPr>
                <w:t>(Guru 99, n.d.)</w: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 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color w:val="2F5496"/>
              <w:sz w:val="18"/>
              <w:szCs w:val="18"/>
              <w:lang w:val="en-US" w:eastAsia="zh-CN"/>
            </w:rPr>
          </w:pPr>
          <w:bookmarkStart w:id="11" w:name="_Toc24316417"/>
          <w:r w:rsidRPr="00355B23">
            <w:rPr>
              <w:rStyle w:val="Heading2Char"/>
              <w:lang w:val="en-US" w:eastAsia="zh-CN"/>
            </w:rPr>
            <w:t>Internationalization / Localization Testing</w:t>
          </w:r>
          <w:bookmarkEnd w:id="11"/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Internationalization</w:t>
          </w:r>
          <w:r w:rsidRPr="00355B23">
            <w:rPr>
              <w:rFonts w:eastAsia="Times New Roman" w:cstheme="minorHAnsi"/>
              <w:lang w:val="en-US" w:eastAsia="zh-CN"/>
            </w:rPr>
            <w:t xml:space="preserve"> is making the application such that it supports multiple languages/locales</w:t>
          </w:r>
          <w:r w:rsidR="009A3881">
            <w:rPr>
              <w:rFonts w:eastAsia="Times New Roman" w:cstheme="minorHAnsi"/>
              <w:lang w:val="en-US" w:eastAsia="zh-CN"/>
            </w:rPr>
            <w:t>.</w:t>
          </w:r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 w:rsidRPr="009A3881">
            <w:rPr>
              <w:rFonts w:eastAsia="Times New Roman" w:cstheme="minorHAnsi"/>
              <w:b/>
              <w:lang w:val="en-US" w:eastAsia="zh-CN"/>
            </w:rPr>
            <w:t>Localization</w:t>
          </w:r>
          <w:r w:rsidRPr="00355B23">
            <w:rPr>
              <w:rFonts w:eastAsia="Times New Roman" w:cstheme="minorHAnsi"/>
              <w:lang w:val="en-US" w:eastAsia="zh-CN"/>
            </w:rPr>
            <w:t xml:space="preserve"> is making an application support a </w:t>
          </w:r>
          <w:proofErr w:type="gramStart"/>
          <w:r w:rsidRPr="00355B23">
            <w:rPr>
              <w:rFonts w:eastAsia="Times New Roman" w:cstheme="minorHAnsi"/>
              <w:lang w:val="en-US" w:eastAsia="zh-CN"/>
            </w:rPr>
            <w:t>particular locale</w:t>
          </w:r>
          <w:proofErr w:type="gramEnd"/>
          <w:r w:rsidRPr="00355B23">
            <w:rPr>
              <w:rFonts w:eastAsia="Times New Roman" w:cstheme="minorHAnsi"/>
              <w:lang w:val="en-US" w:eastAsia="zh-CN"/>
            </w:rPr>
            <w:t> and language</w:t>
          </w:r>
          <w:r w:rsidR="000551BE">
            <w:rPr>
              <w:rFonts w:eastAsia="Times New Roman" w:cstheme="minorHAnsi"/>
              <w:lang w:val="en-US" w:eastAsia="zh-CN"/>
            </w:rPr>
            <w:t>.</w:t>
          </w:r>
        </w:p>
        <w:p w:rsidR="00355B23" w:rsidRDefault="000551BE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sdt>
            <w:sdtPr>
              <w:rPr>
                <w:rFonts w:ascii="Segoe UI" w:eastAsia="Times New Roman" w:hAnsi="Segoe UI" w:cs="Segoe UI"/>
                <w:sz w:val="18"/>
                <w:szCs w:val="18"/>
                <w:lang w:val="en-US" w:eastAsia="zh-CN"/>
              </w:rPr>
              <w:id w:val="-1268074045"/>
              <w:citation/>
            </w:sdtPr>
            <w:sdtContent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begin"/>
              </w:r>
              <w:r>
                <w:rPr>
                  <w:rFonts w:ascii="Calibri" w:eastAsia="Times New Roman" w:hAnsi="Calibri" w:cs="Calibri"/>
                  <w:lang w:val="en-US" w:eastAsia="zh-CN"/>
                </w:rPr>
                <w:instrText xml:space="preserve"> CITATION Sof \l 1033 </w:instrTex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separate"/>
              </w:r>
              <w:r w:rsidR="00FD3578" w:rsidRPr="00FD3578">
                <w:rPr>
                  <w:rFonts w:ascii="Calibri" w:eastAsia="Times New Roman" w:hAnsi="Calibri" w:cs="Calibri"/>
                  <w:noProof/>
                  <w:lang w:val="en-US" w:eastAsia="zh-CN"/>
                </w:rPr>
                <w:t>(Software Testing Help, n.d.)</w:t>
              </w:r>
              <w:r>
                <w:rPr>
                  <w:rFonts w:ascii="Segoe UI" w:eastAsia="Times New Roman" w:hAnsi="Segoe UI" w:cs="Segoe UI"/>
                  <w:sz w:val="18"/>
                  <w:szCs w:val="18"/>
                  <w:lang w:val="en-US" w:eastAsia="zh-CN"/>
                </w:rPr>
                <w:fldChar w:fldCharType="end"/>
              </w:r>
            </w:sdtContent>
          </w:sdt>
        </w:p>
        <w:p w:rsidR="000551BE" w:rsidRPr="00355B23" w:rsidRDefault="000551BE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</w:p>
        <w:p w:rsidR="00355B23" w:rsidRPr="00355B23" w:rsidRDefault="00355B23" w:rsidP="00355B23">
          <w:pPr>
            <w:pStyle w:val="Heading2"/>
            <w:rPr>
              <w:rFonts w:ascii="Segoe UI" w:hAnsi="Segoe UI" w:cs="Segoe UI"/>
              <w:sz w:val="18"/>
              <w:szCs w:val="18"/>
              <w:lang w:val="en-US" w:eastAsia="zh-CN"/>
            </w:rPr>
          </w:pPr>
          <w:bookmarkStart w:id="12" w:name="_Toc24316418"/>
          <w:r w:rsidRPr="00355B23">
            <w:rPr>
              <w:lang w:val="en-US" w:eastAsia="zh-CN"/>
            </w:rPr>
            <w:t>User Acceptance Testing (UAT)</w:t>
          </w:r>
          <w:bookmarkEnd w:id="12"/>
        </w:p>
        <w:p w:rsidR="00355B23" w:rsidRDefault="00DA7166" w:rsidP="00355B23">
          <w:pPr>
            <w:spacing w:after="0" w:line="240" w:lineRule="auto"/>
            <w:textAlignment w:val="baseline"/>
            <w:rPr>
              <w:rFonts w:eastAsia="Times New Roman" w:cstheme="minorHAnsi"/>
              <w:lang w:val="en-US" w:eastAsia="zh-CN"/>
            </w:rPr>
          </w:pPr>
          <w:r>
            <w:rPr>
              <w:rFonts w:eastAsia="Times New Roman" w:cstheme="minorHAnsi"/>
              <w:lang w:val="en-US" w:eastAsia="zh-CN"/>
            </w:rPr>
            <w:t>L</w:t>
          </w:r>
          <w:r w:rsidR="00355B23" w:rsidRPr="00355B23">
            <w:rPr>
              <w:rFonts w:eastAsia="Times New Roman" w:cstheme="minorHAnsi"/>
              <w:lang w:val="en-US" w:eastAsia="zh-CN"/>
            </w:rPr>
            <w:t>ast phase of software testing, users test the software to make sure it can handle required tasks in real-world scenarios, according to specifications. </w:t>
          </w:r>
        </w:p>
        <w:p w:rsidR="00355B23" w:rsidRDefault="000551BE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  <w:sdt>
            <w:sdtPr>
              <w:rPr>
                <w:rFonts w:eastAsia="Times New Roman" w:cstheme="minorHAnsi"/>
                <w:lang w:val="en-US" w:eastAsia="zh-CN"/>
              </w:rPr>
              <w:id w:val="1851066472"/>
              <w:citation/>
            </w:sdtPr>
            <w:sdtContent>
              <w:r>
                <w:rPr>
                  <w:rFonts w:eastAsia="Times New Roman" w:cstheme="minorHAnsi"/>
                  <w:lang w:val="en-US" w:eastAsia="zh-CN"/>
                </w:rPr>
                <w:fldChar w:fldCharType="begin"/>
              </w:r>
              <w:r>
                <w:rPr>
                  <w:rFonts w:eastAsia="Times New Roman" w:cstheme="minorHAnsi"/>
                  <w:lang w:val="en-US" w:eastAsia="zh-CN"/>
                </w:rPr>
                <w:instrText xml:space="preserve"> CITATION Tec \l 1033 </w:instrText>
              </w:r>
              <w:r>
                <w:rPr>
                  <w:rFonts w:eastAsia="Times New Roman" w:cstheme="minorHAnsi"/>
                  <w:lang w:val="en-US" w:eastAsia="zh-CN"/>
                </w:rPr>
                <w:fldChar w:fldCharType="separate"/>
              </w:r>
              <w:r w:rsidR="00FD3578" w:rsidRPr="00FD3578">
                <w:rPr>
                  <w:rFonts w:eastAsia="Times New Roman" w:cstheme="minorHAnsi"/>
                  <w:noProof/>
                  <w:lang w:val="en-US" w:eastAsia="zh-CN"/>
                </w:rPr>
                <w:t>(Techopedia, n.d.)</w:t>
              </w:r>
              <w:r>
                <w:rPr>
                  <w:rFonts w:eastAsia="Times New Roman" w:cstheme="minorHAnsi"/>
                  <w:lang w:val="en-US" w:eastAsia="zh-CN"/>
                </w:rPr>
                <w:fldChar w:fldCharType="end"/>
              </w:r>
            </w:sdtContent>
          </w:sdt>
        </w:p>
        <w:p w:rsidR="00355B23" w:rsidRDefault="00355B23" w:rsidP="00355B23">
          <w:pPr>
            <w:spacing w:after="0" w:line="240" w:lineRule="auto"/>
            <w:textAlignment w:val="baseline"/>
            <w:rPr>
              <w:rFonts w:ascii="Calibri" w:eastAsia="Times New Roman" w:hAnsi="Calibri" w:cs="Calibri"/>
              <w:lang w:val="en-US" w:eastAsia="zh-CN"/>
            </w:rPr>
          </w:pPr>
        </w:p>
        <w:p w:rsidR="00355B23" w:rsidRPr="00355B23" w:rsidRDefault="00355B23" w:rsidP="00355B23">
          <w:pPr>
            <w:pStyle w:val="Heading1"/>
            <w:rPr>
              <w:lang w:val="en-US" w:eastAsia="zh-CN"/>
            </w:rPr>
          </w:pPr>
          <w:bookmarkStart w:id="13" w:name="_Toc24316419"/>
          <w:r>
            <w:rPr>
              <w:lang w:val="en-US" w:eastAsia="zh-CN"/>
            </w:rPr>
            <w:t>Testing Table</w:t>
          </w:r>
          <w:bookmarkEnd w:id="13"/>
        </w:p>
        <w:p w:rsidR="00355B23" w:rsidRPr="00355B23" w:rsidRDefault="00355B23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sz w:val="18"/>
              <w:szCs w:val="18"/>
              <w:lang w:val="en-US" w:eastAsia="zh-CN"/>
            </w:rPr>
          </w:pPr>
          <w:r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tbl>
          <w:tblPr>
            <w:tblW w:w="10129" w:type="dxa"/>
            <w:tbl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blBorders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976"/>
            <w:gridCol w:w="2277"/>
            <w:gridCol w:w="4411"/>
            <w:gridCol w:w="1126"/>
            <w:gridCol w:w="1339"/>
          </w:tblGrid>
          <w:tr w:rsidR="00FC662B" w:rsidRPr="00DA7166" w:rsidTr="00FC662B">
            <w:trPr>
              <w:trHeight w:val="293"/>
            </w:trPr>
            <w:tc>
              <w:tcPr>
                <w:tcW w:w="976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</w:tcPr>
              <w:p w:rsidR="001B16DE" w:rsidRPr="00DA7166" w:rsidRDefault="001B16DE" w:rsidP="00DA7166">
                <w:pPr>
                  <w:tabs>
                    <w:tab w:val="left" w:pos="1305"/>
                  </w:tabs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Case No</w:t>
                </w:r>
              </w:p>
            </w:tc>
            <w:tc>
              <w:tcPr>
                <w:tcW w:w="2277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tabs>
                    <w:tab w:val="left" w:pos="1305"/>
                  </w:tabs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Test types</w:t>
                </w:r>
              </w:p>
            </w:tc>
            <w:tc>
              <w:tcPr>
                <w:tcW w:w="4411" w:type="dxa"/>
                <w:tcBorders>
                  <w:top w:val="single" w:sz="6" w:space="0" w:color="auto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DA7166">
                  <w:rPr>
                    <w:rFonts w:eastAsia="Times New Roman" w:cstheme="minorHAnsi"/>
                    <w:lang w:val="en-US" w:eastAsia="zh-CN"/>
                  </w:rPr>
                  <w:t>Desc</w:t>
                </w:r>
                <w:r>
                  <w:rPr>
                    <w:rFonts w:eastAsia="Times New Roman" w:cstheme="minorHAnsi"/>
                    <w:lang w:val="en-US" w:eastAsia="zh-CN"/>
                  </w:rPr>
                  <w:t>ription</w:t>
                </w:r>
              </w:p>
            </w:tc>
            <w:tc>
              <w:tcPr>
                <w:tcW w:w="1126" w:type="dxa"/>
                <w:tcBorders>
                  <w:top w:val="single" w:sz="6" w:space="0" w:color="auto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Status</w:t>
                </w:r>
              </w:p>
            </w:tc>
            <w:tc>
              <w:tcPr>
                <w:tcW w:w="1339" w:type="dxa"/>
                <w:tcBorders>
                  <w:top w:val="single" w:sz="6" w:space="0" w:color="auto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6A6A6" w:themeFill="background1" w:themeFillShade="A6"/>
                <w:hideMark/>
              </w:tcPr>
              <w:p w:rsidR="001B16DE" w:rsidRPr="00355B23" w:rsidRDefault="001B16DE" w:rsidP="00DA7166">
                <w:pPr>
                  <w:spacing w:after="0" w:line="240" w:lineRule="auto"/>
                  <w:jc w:val="center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Evidence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1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Functional and Regression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B04C0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All the functions are works perfectly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B04C0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 xml:space="preserve">Figure 1 – 4 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2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GUI and Usability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The website has navigation bar, text boxes and buttons to go thru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2.1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3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D7EE8">
                  <w:rPr>
                    <w:rFonts w:eastAsia="Times New Roman" w:cstheme="minorHAnsi"/>
                    <w:lang w:val="en-US" w:eastAsia="zh-CN"/>
                  </w:rPr>
                  <w:t>Accessibility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 xml:space="preserve">Doesn’t have any functions for disadvantages group such as deaf/blind, </w:t>
                </w:r>
                <w:r w:rsidR="00D42B6D">
                  <w:rPr>
                    <w:rFonts w:eastAsia="Times New Roman" w:cstheme="minorHAnsi"/>
                    <w:lang w:val="en-US" w:eastAsia="zh-CN"/>
                  </w:rPr>
                  <w:t>disabilities people.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4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Compatibility</w:t>
                </w:r>
                <w:r w:rsidRPr="009A3881">
                  <w:rPr>
                    <w:rFonts w:eastAsia="Times New Roman" w:cstheme="minorHAnsi"/>
                    <w:lang w:val="en-US" w:eastAsia="zh-CN"/>
                  </w:rPr>
                  <w:t xml:space="preserve">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D42B6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Is compatible for different platforms such as laptop, mobiles, and computers, tablets.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D42B6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3</w:t>
                </w:r>
              </w:p>
            </w:tc>
          </w:tr>
          <w:tr w:rsidR="00FC662B" w:rsidRPr="00DA7166" w:rsidTr="00FC662B">
            <w:trPr>
              <w:trHeight w:val="701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5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Performance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B04C0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No workload is applicable in this testing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DA7166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6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D7EE8">
                  <w:rPr>
                    <w:rFonts w:eastAsia="Times New Roman" w:cstheme="minorHAnsi"/>
                    <w:lang w:val="en-US" w:eastAsia="zh-CN"/>
                  </w:rPr>
                  <w:t>Installation / Configuration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D42B6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Work well on different operating system, browsers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D42B6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1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7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System Integration Testing</w:t>
                </w:r>
                <w:r w:rsidR="00FD3578">
                  <w:rPr>
                    <w:rFonts w:eastAsia="Times New Roman" w:cstheme="minorHAnsi"/>
                    <w:lang w:val="en-US" w:eastAsia="zh-CN"/>
                  </w:rPr>
                  <w:t xml:space="preserve"> (SIT)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B04C0D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B04C0D">
                  <w:rPr>
                    <w:rFonts w:eastAsia="Times New Roman" w:cstheme="minorHAnsi"/>
                    <w:lang w:val="en-US" w:eastAsia="zh-CN"/>
                  </w:rPr>
                  <w:t>Data</w:t>
                </w:r>
                <w:r>
                  <w:rPr>
                    <w:rFonts w:eastAsia="Times New Roman" w:cstheme="minorHAnsi"/>
                    <w:lang w:val="en-US" w:eastAsia="zh-CN"/>
                  </w:rPr>
                  <w:t xml:space="preserve"> exchanges (data 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>import</w:t>
                </w:r>
                <w:r>
                  <w:rPr>
                    <w:rFonts w:eastAsia="Times New Roman" w:cstheme="minorHAnsi"/>
                    <w:lang w:val="en-US" w:eastAsia="zh-CN"/>
                  </w:rPr>
                  <w:t>/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 xml:space="preserve">export) happens between the system </w:t>
                </w:r>
                <w:proofErr w:type="gramStart"/>
                <w:r w:rsidRPr="00B04C0D">
                  <w:rPr>
                    <w:rFonts w:eastAsia="Times New Roman" w:cstheme="minorHAnsi"/>
                    <w:lang w:val="en-US" w:eastAsia="zh-CN"/>
                  </w:rPr>
                  <w:t>components</w:t>
                </w:r>
                <w:r>
                  <w:rPr>
                    <w:rFonts w:eastAsia="Times New Roman" w:cstheme="minorHAnsi"/>
                    <w:lang w:val="en-US" w:eastAsia="zh-CN"/>
                  </w:rPr>
                  <w:t>(</w:t>
                </w:r>
                <w:proofErr w:type="spellStart"/>
                <w:proofErr w:type="gramEnd"/>
                <w:r>
                  <w:rPr>
                    <w:rFonts w:eastAsia="Times New Roman" w:cstheme="minorHAnsi"/>
                    <w:lang w:val="en-US" w:eastAsia="zh-CN"/>
                  </w:rPr>
                  <w:t>mySQL</w:t>
                </w:r>
                <w:proofErr w:type="spellEnd"/>
                <w:r>
                  <w:rPr>
                    <w:rFonts w:eastAsia="Times New Roman" w:cstheme="minorHAnsi"/>
                    <w:lang w:val="en-US" w:eastAsia="zh-CN"/>
                  </w:rPr>
                  <w:t xml:space="preserve"> &amp;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 xml:space="preserve"> </w:t>
                </w:r>
                <w:r>
                  <w:rPr>
                    <w:rFonts w:eastAsia="Times New Roman" w:cstheme="minorHAnsi"/>
                    <w:lang w:val="en-US" w:eastAsia="zh-CN"/>
                  </w:rPr>
                  <w:t>HTML/PHP)</w:t>
                </w:r>
                <w:r w:rsidRPr="00B04C0D">
                  <w:rPr>
                    <w:rFonts w:eastAsia="Times New Roman" w:cstheme="minorHAnsi"/>
                    <w:lang w:val="en-US" w:eastAsia="zh-CN"/>
                  </w:rPr>
                  <w:t>and then the behavior of each data field within the individual layer is examined.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B04C0D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Figure 4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8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Security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EB75B0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Security features likes authorization credentials isn’t implemented in this project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9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9A3881">
                  <w:rPr>
                    <w:rFonts w:eastAsia="Times New Roman" w:cstheme="minorHAnsi"/>
                    <w:lang w:val="en-US" w:eastAsia="zh-CN"/>
                  </w:rPr>
                  <w:t>Internationalization / Localization Testing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EB75B0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 xml:space="preserve"> Its only available in English languages 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>N/A</w:t>
                </w:r>
              </w:p>
            </w:tc>
          </w:tr>
          <w:tr w:rsidR="00FC662B" w:rsidRPr="00355B23" w:rsidTr="00FC662B">
            <w:trPr>
              <w:trHeight w:val="742"/>
            </w:trPr>
            <w:tc>
              <w:tcPr>
                <w:tcW w:w="976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>
                  <w:rPr>
                    <w:rFonts w:eastAsia="Times New Roman" w:cstheme="minorHAnsi"/>
                    <w:lang w:val="en-US" w:eastAsia="zh-CN"/>
                  </w:rPr>
                  <w:t>10</w:t>
                </w:r>
              </w:p>
            </w:tc>
            <w:tc>
              <w:tcPr>
                <w:tcW w:w="2277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lang w:val="en-US" w:eastAsia="zh-CN"/>
                  </w:rPr>
                  <w:t>User Acceptance Testing (UAT</w:t>
                </w:r>
                <w:r>
                  <w:rPr>
                    <w:lang w:val="en-US" w:eastAsia="zh-CN"/>
                  </w:rPr>
                  <w:t>)</w:t>
                </w:r>
              </w:p>
            </w:tc>
            <w:tc>
              <w:tcPr>
                <w:tcW w:w="4411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:rsidR="001B16DE" w:rsidRPr="00355B23" w:rsidRDefault="00EB75B0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>
                  <w:rPr>
                    <w:rFonts w:eastAsia="Times New Roman" w:cstheme="minorHAnsi"/>
                    <w:lang w:val="en-US" w:eastAsia="zh-CN"/>
                  </w:rPr>
                  <w:t>End users testing with the basic functions of searching movies, show all movies, and top 10 movies</w:t>
                </w:r>
              </w:p>
            </w:tc>
            <w:tc>
              <w:tcPr>
                <w:tcW w:w="1126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EB75B0">
                  <w:rPr>
                    <w:rFonts w:eastAsia="Times New Roman" w:cstheme="minorHAnsi"/>
                    <w:lang w:val="en-US" w:eastAsia="zh-CN"/>
                  </w:rPr>
                  <w:t>Tested</w:t>
                </w:r>
              </w:p>
            </w:tc>
            <w:tc>
              <w:tcPr>
                <w:tcW w:w="1339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:rsidR="001B16DE" w:rsidRPr="00355B23" w:rsidRDefault="001B16DE" w:rsidP="001B16DE">
                <w:pPr>
                  <w:spacing w:after="0" w:line="240" w:lineRule="auto"/>
                  <w:textAlignment w:val="baseline"/>
                  <w:rPr>
                    <w:rFonts w:eastAsia="Times New Roman" w:cstheme="minorHAnsi"/>
                    <w:lang w:val="en-US" w:eastAsia="zh-CN"/>
                  </w:rPr>
                </w:pPr>
                <w:r w:rsidRPr="00355B23">
                  <w:rPr>
                    <w:rFonts w:eastAsia="Times New Roman" w:cstheme="minorHAnsi"/>
                    <w:lang w:val="en-US" w:eastAsia="zh-CN"/>
                  </w:rPr>
                  <w:t> </w:t>
                </w:r>
                <w:r w:rsidR="00FC662B">
                  <w:rPr>
                    <w:rFonts w:eastAsia="Times New Roman" w:cstheme="minorHAnsi"/>
                    <w:lang w:val="en-US" w:eastAsia="zh-CN"/>
                  </w:rPr>
                  <w:t xml:space="preserve">Figure 1 – 4 </w:t>
                </w:r>
              </w:p>
            </w:tc>
          </w:tr>
        </w:tbl>
        <w:p w:rsidR="00355B23" w:rsidRPr="00355B23" w:rsidRDefault="009A3881" w:rsidP="00355B23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lang w:val="en-US" w:eastAsia="zh-CN"/>
            </w:rPr>
          </w:pPr>
          <w:r>
            <w:rPr>
              <w:rFonts w:ascii="Calibri" w:eastAsia="Times New Roman" w:hAnsi="Calibri" w:cs="Calibri"/>
              <w:lang w:val="en-US" w:eastAsia="zh-CN"/>
            </w:rPr>
            <w:br/>
          </w:r>
          <w:r w:rsidR="00355B23" w:rsidRPr="00355B23">
            <w:rPr>
              <w:rFonts w:ascii="Calibri" w:eastAsia="Times New Roman" w:hAnsi="Calibri" w:cs="Calibri"/>
              <w:lang w:val="en-US" w:eastAsia="zh-CN"/>
            </w:rPr>
            <w:t> </w:t>
          </w:r>
        </w:p>
        <w:p w:rsidR="002C2C08" w:rsidRDefault="00AD334E" w:rsidP="00355B23">
          <w:pPr>
            <w:pStyle w:val="Heading2"/>
          </w:pPr>
        </w:p>
      </w:sdtContent>
    </w:sdt>
    <w:p w:rsidR="00355B23" w:rsidRDefault="00355B23">
      <w:pPr>
        <w:pStyle w:val="Heading2"/>
      </w:pPr>
    </w:p>
    <w:p w:rsidR="00E81FBB" w:rsidRDefault="00E81FBB" w:rsidP="00E81FBB"/>
    <w:p w:rsidR="00E81FBB" w:rsidRDefault="00E81FBB" w:rsidP="00E81FBB">
      <w:pPr>
        <w:pStyle w:val="Heading1"/>
      </w:pPr>
      <w:bookmarkStart w:id="14" w:name="_Toc24316420"/>
      <w:r>
        <w:t>Screenshot</w:t>
      </w:r>
      <w:bookmarkEnd w:id="14"/>
    </w:p>
    <w:p w:rsidR="00EE257D" w:rsidRDefault="00E81FBB" w:rsidP="00E81FBB">
      <w:r>
        <w:rPr>
          <w:noProof/>
        </w:rPr>
        <w:drawing>
          <wp:inline distT="0" distB="0" distL="0" distR="0">
            <wp:extent cx="5731510" cy="18669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hr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7D" w:rsidRDefault="00EE257D" w:rsidP="00EE257D">
      <w:pPr>
        <w:jc w:val="center"/>
      </w:pPr>
      <w:r w:rsidRPr="00EE257D">
        <w:t>Figure 1.1 Google Chrome browser</w:t>
      </w:r>
    </w:p>
    <w:p w:rsidR="00EE257D" w:rsidRPr="00EE257D" w:rsidRDefault="00EE257D" w:rsidP="00EE257D">
      <w:pPr>
        <w:jc w:val="center"/>
      </w:pPr>
    </w:p>
    <w:p w:rsidR="00EE257D" w:rsidRDefault="00E81FBB" w:rsidP="00E81FBB">
      <w:r>
        <w:rPr>
          <w:noProof/>
        </w:rPr>
        <w:drawing>
          <wp:inline distT="0" distB="0" distL="0" distR="0">
            <wp:extent cx="5731510" cy="22066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7D" w:rsidRDefault="00EE257D" w:rsidP="00EE257D">
      <w:pPr>
        <w:jc w:val="center"/>
      </w:pPr>
      <w:r>
        <w:t>Figure 1.2 Microsoft Edge browser</w:t>
      </w:r>
    </w:p>
    <w:p w:rsidR="00EE257D" w:rsidRDefault="00EE257D" w:rsidP="00EE257D">
      <w:pPr>
        <w:jc w:val="center"/>
      </w:pPr>
      <w:r>
        <w:rPr>
          <w:noProof/>
        </w:rPr>
        <w:drawing>
          <wp:inline distT="0" distB="0" distL="0" distR="0" wp14:anchorId="0476AA12" wp14:editId="57672FA8">
            <wp:extent cx="5657850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refo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7" cy="25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7D" w:rsidRDefault="00EE257D" w:rsidP="00EE257D">
      <w:pPr>
        <w:jc w:val="center"/>
      </w:pPr>
      <w:r>
        <w:lastRenderedPageBreak/>
        <w:t>Figure 1.3 Mozilla Firefox browser</w:t>
      </w:r>
    </w:p>
    <w:p w:rsidR="00EE257D" w:rsidRDefault="00E81FBB" w:rsidP="00E81FB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77435" cy="356235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U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57D" w:rsidRDefault="00EE257D" w:rsidP="00EE257D">
      <w:pPr>
        <w:jc w:val="center"/>
      </w:pPr>
      <w:r>
        <w:t>Figure 2.1 – GUI – Navigation bar, text boxes, buttons, and hyperlinks</w:t>
      </w:r>
    </w:p>
    <w:p w:rsidR="00EE257D" w:rsidRDefault="00EE257D" w:rsidP="00EE25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1F4B55" wp14:editId="5099C528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bile_landscap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Figure 3.1 – iOS Mobile landscape mode</w:t>
      </w: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</w:p>
    <w:p w:rsidR="00EE257D" w:rsidRDefault="00EE257D" w:rsidP="00EE257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ECEB63" wp14:editId="6D0EE55E">
            <wp:extent cx="4537850" cy="80676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bile_portra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15" cy="80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Figure 3.2 – iOS Mobile portrait mode</w:t>
      </w:r>
      <w:r>
        <w:rPr>
          <w:noProof/>
        </w:rPr>
        <w:br/>
      </w:r>
    </w:p>
    <w:p w:rsidR="00EE257D" w:rsidRDefault="00EE257D" w:rsidP="00EE257D">
      <w:pPr>
        <w:jc w:val="center"/>
      </w:pPr>
      <w:r>
        <w:rPr>
          <w:noProof/>
        </w:rPr>
        <w:lastRenderedPageBreak/>
        <w:drawing>
          <wp:inline distT="0" distB="0" distL="0" distR="0" wp14:anchorId="5E9D614C" wp14:editId="56AA878F">
            <wp:extent cx="5731510" cy="42989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blet_landscap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Figure 3.3 – iOS tablet landscape mode</w:t>
      </w:r>
    </w:p>
    <w:p w:rsidR="00EE257D" w:rsidRDefault="00EE257D" w:rsidP="00FC662B">
      <w:pPr>
        <w:jc w:val="center"/>
      </w:pPr>
      <w:r>
        <w:rPr>
          <w:noProof/>
        </w:rPr>
        <w:lastRenderedPageBreak/>
        <w:drawing>
          <wp:inline distT="0" distB="0" distL="0" distR="0" wp14:anchorId="5244D030" wp14:editId="34F3A910">
            <wp:extent cx="5731510" cy="76422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blet_portra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Figure 3.4 – iOS tablet </w:t>
      </w:r>
      <w:r w:rsidR="00FC662B">
        <w:t>portrait mode</w:t>
      </w:r>
    </w:p>
    <w:p w:rsidR="00FC662B" w:rsidRDefault="00E81FBB" w:rsidP="00E81FBB">
      <w:r>
        <w:rPr>
          <w:noProof/>
        </w:rPr>
        <w:lastRenderedPageBreak/>
        <w:drawing>
          <wp:inline distT="0" distB="0" distL="0" distR="0">
            <wp:extent cx="5731510" cy="310324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2B" w:rsidRDefault="00FC662B" w:rsidP="00FC662B">
      <w:pPr>
        <w:jc w:val="center"/>
      </w:pPr>
      <w:r>
        <w:t>Figure 4.1 – search function works well with database</w:t>
      </w:r>
    </w:p>
    <w:p w:rsidR="00E81FBB" w:rsidRDefault="00E81FBB" w:rsidP="00FC662B">
      <w:pPr>
        <w:jc w:val="center"/>
      </w:pPr>
      <w:r>
        <w:rPr>
          <w:noProof/>
        </w:rPr>
        <w:drawing>
          <wp:inline distT="0" distB="0" distL="0" distR="0">
            <wp:extent cx="5731510" cy="38423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how all movi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2B" w:rsidRDefault="00FC662B" w:rsidP="00FC662B">
      <w:pPr>
        <w:jc w:val="center"/>
      </w:pPr>
      <w:r>
        <w:t>Figure 4.2 – All movies pages</w:t>
      </w:r>
    </w:p>
    <w:p w:rsidR="00215F74" w:rsidRDefault="00215F74" w:rsidP="00FC662B">
      <w:pPr>
        <w:jc w:val="center"/>
      </w:pPr>
    </w:p>
    <w:p w:rsidR="00215F74" w:rsidRDefault="00215F74" w:rsidP="00FC662B">
      <w:pPr>
        <w:jc w:val="center"/>
      </w:pPr>
    </w:p>
    <w:p w:rsidR="00215F74" w:rsidRDefault="00215F74" w:rsidP="00FC662B">
      <w:pPr>
        <w:jc w:val="center"/>
      </w:pPr>
    </w:p>
    <w:p w:rsidR="00215F74" w:rsidRDefault="00215F74" w:rsidP="00FC662B">
      <w:pPr>
        <w:jc w:val="center"/>
      </w:pPr>
    </w:p>
    <w:bookmarkStart w:id="15" w:name="_Toc24316421" w:displacedByCustomXml="next"/>
    <w:sdt>
      <w:sdtPr>
        <w:id w:val="-972833286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215F74" w:rsidRDefault="00215F74">
          <w:pPr>
            <w:pStyle w:val="Heading1"/>
          </w:pPr>
          <w:r>
            <w:t>Bibliography</w:t>
          </w:r>
          <w:bookmarkEnd w:id="15"/>
        </w:p>
        <w:sdt>
          <w:sdtPr>
            <w:id w:val="111145805"/>
            <w:bibliography/>
          </w:sdtPr>
          <w:sdtContent>
            <w:p w:rsidR="00FD3578" w:rsidRDefault="00215F74" w:rsidP="00FD357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D3578">
                <w:rPr>
                  <w:i/>
                  <w:iCs/>
                  <w:noProof/>
                </w:rPr>
                <w:t>360 Logica</w:t>
              </w:r>
              <w:r w:rsidR="00FD3578">
                <w:rPr>
                  <w:noProof/>
                </w:rPr>
                <w:t>. (n.d.). Retrieved from https://www.360logica.com/blog/regression-testing-vs-functional-testing/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CITE Managed Services</w:t>
              </w:r>
              <w:r>
                <w:rPr>
                  <w:noProof/>
                </w:rPr>
                <w:t>. (n.d.). Retrieved from http://www.citems.com.au/?page_id=84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https://www.guru99.com/accessibility-testing.html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https://www.guru99.com/compatibility-testing.html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Performance Testing: https://www.guru99.com/performance-testing.html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Configuration Testing: https://www.guru99.com/configuration-testing.html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Guru 99</w:t>
              </w:r>
              <w:r>
                <w:rPr>
                  <w:noProof/>
                </w:rPr>
                <w:t>. (n.d.). Retrieved from Security Testing: https://www.guru99.com/what-is-security-testing.html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Professional QA</w:t>
              </w:r>
              <w:r>
                <w:rPr>
                  <w:noProof/>
                </w:rPr>
                <w:t>. (n.d.). Retrieved from http://www.professionalqa.com/gui-testing-vs-usability-testing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Software Testing Help</w:t>
              </w:r>
              <w:r>
                <w:rPr>
                  <w:noProof/>
                </w:rPr>
                <w:t>. (n.d.). Retrieved from Localization and Internationalization: https://www.softwaretestinghelp.com/localization-and-internationalization-testing/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Techopedia</w:t>
              </w:r>
              <w:r>
                <w:rPr>
                  <w:noProof/>
                </w:rPr>
                <w:t>. (n.d.). Retrieved from UAT: https://www.techopedia.com/definition/3887/user-acceptance-testing-uat</w:t>
              </w:r>
            </w:p>
            <w:p w:rsidR="00FD3578" w:rsidRDefault="00FD3578" w:rsidP="00FD357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(n.d.). Retrieved from System Integration Testing: https://en.wikipedia.org/wiki/System_integration_testing</w:t>
              </w:r>
            </w:p>
            <w:p w:rsidR="00215F74" w:rsidRDefault="00215F74" w:rsidP="00FD357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FD3578" w:rsidRDefault="00FD3578" w:rsidP="00FD3578"/>
    <w:p w:rsidR="00FD3578" w:rsidRDefault="00FD3578" w:rsidP="00FD3578">
      <w:pPr>
        <w:pStyle w:val="Heading1"/>
      </w:pPr>
      <w:bookmarkStart w:id="16" w:name="_Toc24316422"/>
      <w:r>
        <w:t>Glossary</w:t>
      </w:r>
      <w:bookmarkEnd w:id="16"/>
    </w:p>
    <w:p w:rsidR="00FD3578" w:rsidRDefault="00FD3578" w:rsidP="00FD3578">
      <w:r w:rsidRPr="00FD3578">
        <w:t>System Integration Testing (SIT)</w:t>
      </w:r>
    </w:p>
    <w:p w:rsidR="00FD3578" w:rsidRPr="00FD3578" w:rsidRDefault="00FD3578" w:rsidP="00FD3578">
      <w:r>
        <w:t xml:space="preserve">User </w:t>
      </w:r>
      <w:r w:rsidR="009E272B">
        <w:t>A</w:t>
      </w:r>
      <w:r>
        <w:t>cceptance Testing</w:t>
      </w:r>
      <w:r w:rsidR="009E272B">
        <w:t xml:space="preserve"> (UAT)</w:t>
      </w:r>
    </w:p>
    <w:sectPr w:rsidR="00FD3578" w:rsidRPr="00FD3578" w:rsidSect="009F13E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334E" w:rsidRDefault="00AD334E" w:rsidP="008B0E56">
      <w:pPr>
        <w:spacing w:after="0" w:line="240" w:lineRule="auto"/>
      </w:pPr>
      <w:r>
        <w:separator/>
      </w:r>
    </w:p>
  </w:endnote>
  <w:endnote w:type="continuationSeparator" w:id="0">
    <w:p w:rsidR="00AD334E" w:rsidRDefault="00AD334E" w:rsidP="008B0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50886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27E9" w:rsidRDefault="005727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5727E9" w:rsidRDefault="005727E9" w:rsidP="009F13E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14650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27E9" w:rsidRDefault="00AD334E">
        <w:pPr>
          <w:pStyle w:val="Footer"/>
          <w:jc w:val="center"/>
        </w:pPr>
      </w:p>
    </w:sdtContent>
  </w:sdt>
  <w:p w:rsidR="005727E9" w:rsidRDefault="005727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334E" w:rsidRDefault="00AD334E" w:rsidP="008B0E56">
      <w:pPr>
        <w:spacing w:after="0" w:line="240" w:lineRule="auto"/>
      </w:pPr>
      <w:r>
        <w:separator/>
      </w:r>
    </w:p>
  </w:footnote>
  <w:footnote w:type="continuationSeparator" w:id="0">
    <w:p w:rsidR="00AD334E" w:rsidRDefault="00AD334E" w:rsidP="008B0E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79AC" w:rsidRDefault="006779AC">
    <w:pPr>
      <w:pStyle w:val="Header"/>
    </w:pPr>
    <w:r>
      <w:t>Sprint One</w:t>
    </w:r>
    <w:r>
      <w:tab/>
      <w:t>Software Development Testing Plan</w:t>
    </w:r>
    <w:r>
      <w:tab/>
      <w:t>9</w:t>
    </w:r>
    <w:r>
      <w:rPr>
        <w:vertAlign w:val="superscript"/>
      </w:rPr>
      <w:t xml:space="preserve"> </w:t>
    </w:r>
    <w:r>
      <w:t>November 2019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7E9" w:rsidRDefault="005727E9">
    <w:pPr>
      <w:pStyle w:val="Header"/>
    </w:pPr>
    <w:r>
      <w:t>Sprint One</w:t>
    </w:r>
    <w:r>
      <w:tab/>
      <w:t>Software Development Testing Plan</w:t>
    </w:r>
    <w:r>
      <w:tab/>
      <w:t>9</w:t>
    </w:r>
    <w:r>
      <w:rPr>
        <w:vertAlign w:val="superscript"/>
      </w:rPr>
      <w:t xml:space="preserve"> </w:t>
    </w:r>
    <w:r>
      <w:t>November 2019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916E3"/>
    <w:multiLevelType w:val="hybridMultilevel"/>
    <w:tmpl w:val="690C7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E62AC"/>
    <w:multiLevelType w:val="hybridMultilevel"/>
    <w:tmpl w:val="7514F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13E2F"/>
    <w:multiLevelType w:val="hybridMultilevel"/>
    <w:tmpl w:val="7DDAA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71599"/>
    <w:multiLevelType w:val="hybridMultilevel"/>
    <w:tmpl w:val="5476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702A4"/>
    <w:multiLevelType w:val="hybridMultilevel"/>
    <w:tmpl w:val="18D06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33662"/>
    <w:multiLevelType w:val="hybridMultilevel"/>
    <w:tmpl w:val="F09AFCDE"/>
    <w:lvl w:ilvl="0" w:tplc="37A0838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65426"/>
    <w:multiLevelType w:val="hybridMultilevel"/>
    <w:tmpl w:val="17C64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9B3504"/>
    <w:multiLevelType w:val="hybridMultilevel"/>
    <w:tmpl w:val="17EE8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CA62F5"/>
    <w:multiLevelType w:val="hybridMultilevel"/>
    <w:tmpl w:val="569AB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7C3"/>
    <w:rsid w:val="000551BE"/>
    <w:rsid w:val="000651F5"/>
    <w:rsid w:val="000A4AE1"/>
    <w:rsid w:val="000D351E"/>
    <w:rsid w:val="00126193"/>
    <w:rsid w:val="001B16DE"/>
    <w:rsid w:val="001C1BFC"/>
    <w:rsid w:val="002140E8"/>
    <w:rsid w:val="00215F74"/>
    <w:rsid w:val="0026227A"/>
    <w:rsid w:val="00264CFC"/>
    <w:rsid w:val="002C2C08"/>
    <w:rsid w:val="002D28CB"/>
    <w:rsid w:val="002D7564"/>
    <w:rsid w:val="002F21C1"/>
    <w:rsid w:val="00326D94"/>
    <w:rsid w:val="00355B23"/>
    <w:rsid w:val="0038743F"/>
    <w:rsid w:val="00390691"/>
    <w:rsid w:val="003D7EE8"/>
    <w:rsid w:val="004062DB"/>
    <w:rsid w:val="00425383"/>
    <w:rsid w:val="00452DB7"/>
    <w:rsid w:val="004F17C3"/>
    <w:rsid w:val="00526916"/>
    <w:rsid w:val="00532006"/>
    <w:rsid w:val="00543D4D"/>
    <w:rsid w:val="005727E9"/>
    <w:rsid w:val="00583FB0"/>
    <w:rsid w:val="00607367"/>
    <w:rsid w:val="00611FAF"/>
    <w:rsid w:val="00620711"/>
    <w:rsid w:val="006673DB"/>
    <w:rsid w:val="006779AC"/>
    <w:rsid w:val="006A577F"/>
    <w:rsid w:val="006C1DB3"/>
    <w:rsid w:val="00715CCD"/>
    <w:rsid w:val="007B6608"/>
    <w:rsid w:val="00806C55"/>
    <w:rsid w:val="008537DC"/>
    <w:rsid w:val="008759A4"/>
    <w:rsid w:val="008866F0"/>
    <w:rsid w:val="008B0E56"/>
    <w:rsid w:val="00922FDC"/>
    <w:rsid w:val="00973B57"/>
    <w:rsid w:val="0099301C"/>
    <w:rsid w:val="009A3881"/>
    <w:rsid w:val="009E272B"/>
    <w:rsid w:val="009E7168"/>
    <w:rsid w:val="009F13E3"/>
    <w:rsid w:val="00A46913"/>
    <w:rsid w:val="00AC4690"/>
    <w:rsid w:val="00AD334E"/>
    <w:rsid w:val="00B04C0D"/>
    <w:rsid w:val="00BE07B3"/>
    <w:rsid w:val="00C30484"/>
    <w:rsid w:val="00CA1602"/>
    <w:rsid w:val="00D42B6D"/>
    <w:rsid w:val="00DA7166"/>
    <w:rsid w:val="00DB2025"/>
    <w:rsid w:val="00DE40FC"/>
    <w:rsid w:val="00DE4C37"/>
    <w:rsid w:val="00E07D2C"/>
    <w:rsid w:val="00E300B0"/>
    <w:rsid w:val="00E622FA"/>
    <w:rsid w:val="00E65917"/>
    <w:rsid w:val="00E81FBB"/>
    <w:rsid w:val="00E86948"/>
    <w:rsid w:val="00EB75B0"/>
    <w:rsid w:val="00ED277F"/>
    <w:rsid w:val="00EE257D"/>
    <w:rsid w:val="00F368E0"/>
    <w:rsid w:val="00F60D4C"/>
    <w:rsid w:val="00F87D8C"/>
    <w:rsid w:val="00FA479F"/>
    <w:rsid w:val="00FC662B"/>
    <w:rsid w:val="00FD06F9"/>
    <w:rsid w:val="00FD3578"/>
    <w:rsid w:val="00FF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9D32C"/>
  <w15:chartTrackingRefBased/>
  <w15:docId w15:val="{4716D27E-6A8D-4BD1-A741-27CDBDDCC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E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3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9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0E5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B0E5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B0E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">
    <w:name w:val="TOC"/>
    <w:basedOn w:val="Heading1"/>
    <w:link w:val="TOCChar"/>
    <w:qFormat/>
    <w:rsid w:val="008B0E56"/>
  </w:style>
  <w:style w:type="paragraph" w:styleId="Header">
    <w:name w:val="header"/>
    <w:basedOn w:val="Normal"/>
    <w:link w:val="HeaderChar"/>
    <w:uiPriority w:val="99"/>
    <w:unhideWhenUsed/>
    <w:rsid w:val="008B0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CChar">
    <w:name w:val="TOC Char"/>
    <w:basedOn w:val="Heading1Char"/>
    <w:link w:val="TOC"/>
    <w:rsid w:val="008B0E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8B0E56"/>
  </w:style>
  <w:style w:type="paragraph" w:styleId="Footer">
    <w:name w:val="footer"/>
    <w:basedOn w:val="Normal"/>
    <w:link w:val="FooterChar"/>
    <w:uiPriority w:val="99"/>
    <w:unhideWhenUsed/>
    <w:rsid w:val="008B0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E56"/>
  </w:style>
  <w:style w:type="character" w:customStyle="1" w:styleId="Heading2Char">
    <w:name w:val="Heading 2 Char"/>
    <w:basedOn w:val="DefaultParagraphFont"/>
    <w:link w:val="Heading2"/>
    <w:uiPriority w:val="9"/>
    <w:rsid w:val="00DE4C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E4C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68E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062D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60D4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60D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06F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253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C1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62071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94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22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27A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355B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355B23"/>
  </w:style>
  <w:style w:type="character" w:customStyle="1" w:styleId="eop">
    <w:name w:val="eop"/>
    <w:basedOn w:val="DefaultParagraphFont"/>
    <w:rsid w:val="00355B23"/>
  </w:style>
  <w:style w:type="character" w:customStyle="1" w:styleId="advancedproofingissue">
    <w:name w:val="advancedproofingissue"/>
    <w:basedOn w:val="DefaultParagraphFont"/>
    <w:rsid w:val="00355B23"/>
  </w:style>
  <w:style w:type="character" w:customStyle="1" w:styleId="spellingerror">
    <w:name w:val="spellingerror"/>
    <w:basedOn w:val="DefaultParagraphFont"/>
    <w:rsid w:val="00355B23"/>
  </w:style>
  <w:style w:type="character" w:customStyle="1" w:styleId="contextualspellingandgrammarerror">
    <w:name w:val="contextualspellingandgrammarerror"/>
    <w:basedOn w:val="DefaultParagraphFont"/>
    <w:rsid w:val="00355B23"/>
  </w:style>
  <w:style w:type="paragraph" w:styleId="Bibliography">
    <w:name w:val="Bibliography"/>
    <w:basedOn w:val="Normal"/>
    <w:next w:val="Normal"/>
    <w:uiPriority w:val="37"/>
    <w:unhideWhenUsed/>
    <w:rsid w:val="00215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8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5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04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85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2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1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8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78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6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4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3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1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6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41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0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3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83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0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5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0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3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3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19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04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1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2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73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06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41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5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41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8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4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69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43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0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67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9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4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43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1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4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7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4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8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95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7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1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5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3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2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2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4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15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92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76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42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eport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CIT</b:Tag>
    <b:SourceType>InternetSite</b:SourceType>
    <b:Guid>{BC5DADB9-C9D7-4BF2-9A3A-F230BA270CD6}</b:Guid>
    <b:Title>CITE Managed Services</b:Title>
    <b:URL>http://www.citems.com.au/?page_id=84</b:URL>
    <b:RefOrder>11</b:RefOrder>
  </b:Source>
  <b:Source>
    <b:Tag>360</b:Tag>
    <b:SourceType>InternetSite</b:SourceType>
    <b:Guid>{A3478594-11F5-419F-A891-C0E6EB880B3A}</b:Guid>
    <b:Title>360 Logica</b:Title>
    <b:URL>https://www.360logica.com/blog/regression-testing-vs-functional-testing/</b:URL>
    <b:RefOrder>1</b:RefOrder>
  </b:Source>
  <b:Source>
    <b:Tag>Pro</b:Tag>
    <b:SourceType>InternetSite</b:SourceType>
    <b:Guid>{4B957F8D-CDE5-42DB-91E8-6CB10BFB7148}</b:Guid>
    <b:Title>Professional QA</b:Title>
    <b:URL>http://www.professionalqa.com/gui-testing-vs-usability-testing</b:URL>
    <b:RefOrder>2</b:RefOrder>
  </b:Source>
  <b:Source>
    <b:Tag>Gur</b:Tag>
    <b:SourceType>InternetSite</b:SourceType>
    <b:Guid>{A4E6200E-29AD-40EA-BA25-B554CA942789}</b:Guid>
    <b:Title>Guru 99</b:Title>
    <b:URL>https://www.guru99.com/accessibility-testing.html</b:URL>
    <b:RefOrder>3</b:RefOrder>
  </b:Source>
  <b:Source>
    <b:Tag>Gur1</b:Tag>
    <b:SourceType>InternetSite</b:SourceType>
    <b:Guid>{70ACD7F1-24A8-4933-96E3-E8620DACD847}</b:Guid>
    <b:Title>Guru 99</b:Title>
    <b:URL>https://www.guru99.com/compatibility-testing.html</b:URL>
    <b:RefOrder>4</b:RefOrder>
  </b:Source>
  <b:Source>
    <b:Tag>Gur2</b:Tag>
    <b:SourceType>InternetSite</b:SourceType>
    <b:Guid>{10FC9085-108C-45F2-9E41-F29A20439603}</b:Guid>
    <b:Title>Guru 99</b:Title>
    <b:InternetSiteTitle>Performance Testing</b:InternetSiteTitle>
    <b:URL>https://www.guru99.com/performance-testing.html</b:URL>
    <b:RefOrder>5</b:RefOrder>
  </b:Source>
  <b:Source>
    <b:Tag>Gur3</b:Tag>
    <b:SourceType>InternetSite</b:SourceType>
    <b:Guid>{35ED22AF-0C46-40D5-AC5F-B04E387EEDB8}</b:Guid>
    <b:Title>Guru 99</b:Title>
    <b:InternetSiteTitle>Configuration Testing</b:InternetSiteTitle>
    <b:URL>https://www.guru99.com/configuration-testing.html</b:URL>
    <b:RefOrder>6</b:RefOrder>
  </b:Source>
  <b:Source>
    <b:Tag>Wik</b:Tag>
    <b:SourceType>InternetSite</b:SourceType>
    <b:Guid>{8ABCD507-CA11-46E7-871B-51F4B7BA5149}</b:Guid>
    <b:Title>Wikipedia</b:Title>
    <b:InternetSiteTitle>System Integration Testing</b:InternetSiteTitle>
    <b:URL>https://en.wikipedia.org/wiki/System_integration_testing</b:URL>
    <b:RefOrder>7</b:RefOrder>
  </b:Source>
  <b:Source>
    <b:Tag>Gur4</b:Tag>
    <b:SourceType>InternetSite</b:SourceType>
    <b:Guid>{61D4A142-CB70-4459-8F22-54EE1588C941}</b:Guid>
    <b:Title>Guru 99</b:Title>
    <b:InternetSiteTitle>Security Testing</b:InternetSiteTitle>
    <b:URL>https://www.guru99.com/what-is-security-testing.html</b:URL>
    <b:RefOrder>8</b:RefOrder>
  </b:Source>
  <b:Source>
    <b:Tag>Sof</b:Tag>
    <b:SourceType>InternetSite</b:SourceType>
    <b:Guid>{CEAC2D38-D90B-4AA1-9D87-90A68185E3D7}</b:Guid>
    <b:Title>Software Testing Help</b:Title>
    <b:InternetSiteTitle>Localization and Internationalization</b:InternetSiteTitle>
    <b:URL>https://www.softwaretestinghelp.com/localization-and-internationalization-testing/</b:URL>
    <b:RefOrder>9</b:RefOrder>
  </b:Source>
  <b:Source>
    <b:Tag>Tec</b:Tag>
    <b:SourceType>InternetSite</b:SourceType>
    <b:Guid>{44D26971-B04A-4ABB-BF04-901DD581835C}</b:Guid>
    <b:Title>Techopedia</b:Title>
    <b:InternetSiteTitle>UAT</b:InternetSiteTitle>
    <b:URL>https://www.techopedia.com/definition/3887/user-acceptance-testing-uat</b:URL>
    <b:RefOrder>10</b:RefOrder>
  </b:Source>
</b:Sources>
</file>

<file path=customXml/itemProps1.xml><?xml version="1.0" encoding="utf-8"?>
<ds:datastoreItem xmlns:ds="http://schemas.openxmlformats.org/officeDocument/2006/customXml" ds:itemID="{BE796DC7-A277-4C69-A8D8-BC3765C65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ReportTemplate</Template>
  <TotalTime>726</TotalTime>
  <Pages>11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Resources</vt:lpstr>
    </vt:vector>
  </TitlesOfParts>
  <Company>SOUTH METROPOLITAN TAFE</Company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Resources</dc:title>
  <dc:subject>Rapid Application Development</dc:subject>
  <dc:creator>ACME Entertainment Pty Ltd</dc:creator>
  <cp:keywords/>
  <dc:description/>
  <cp:lastModifiedBy>Jun Lee</cp:lastModifiedBy>
  <cp:revision>12</cp:revision>
  <dcterms:created xsi:type="dcterms:W3CDTF">2019-11-09T08:23:00Z</dcterms:created>
  <dcterms:modified xsi:type="dcterms:W3CDTF">2019-11-10T14:13:00Z</dcterms:modified>
</cp:coreProperties>
</file>